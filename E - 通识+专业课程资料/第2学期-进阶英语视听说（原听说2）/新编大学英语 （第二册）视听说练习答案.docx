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jc w:val="center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Unit1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1.1) gaze 2) sighs 3) touch 4) hugs 5) such 6) words 7) praise 8) understands 9) lends 10) holds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BBADC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a lot of garbage;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315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came up all over the city;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525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raw sewage and it smelled;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became suburban sprawl with very little planning;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the NRDC, Board of Trustees;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New England;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Join the cause of protecting the environment.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ListeningⅢ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1. D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2. 1) unsuccessful marriages; 2) failed relationships; 3) dreamed of; 4) words &amp; action; 5) men &amp;natural.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B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1) the challenge of dating; 2) security and survival; 3) a good breadwinner; 4) a nurturing woman; 5) practice;6)supportive of ; 7) emotional and spiritual needs; 8) a soul mate; 9) no longer enough; 10) increased closeness.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1.</w:t>
      </w:r>
      <w:r w:rsidRPr="003912E6">
        <w:rPr>
          <w:rStyle w:val="apple-converted-space"/>
          <w:rFonts w:ascii="Times New Roman" w:hAnsi="Times New Roman" w:cs="Times New Roman"/>
          <w:i/>
          <w:iCs/>
          <w:color w:val="000000"/>
          <w:sz w:val="21"/>
          <w:szCs w:val="21"/>
        </w:rPr>
        <w:t> </w:t>
      </w:r>
      <w:r w:rsidRPr="003912E6">
        <w:rPr>
          <w:rStyle w:val="Emphasis"/>
          <w:rFonts w:ascii="Times New Roman" w:hAnsi="Times New Roman" w:cs="Times New Roman"/>
          <w:color w:val="000000"/>
          <w:sz w:val="21"/>
          <w:szCs w:val="21"/>
        </w:rPr>
        <w:t>Episode 1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AADCC</w:t>
      </w:r>
      <w:r w:rsidRPr="003912E6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3912E6">
        <w:rPr>
          <w:rStyle w:val="Emphasis"/>
          <w:rFonts w:ascii="Times New Roman" w:hAnsi="Times New Roman" w:cs="Times New Roman"/>
          <w:color w:val="000000"/>
          <w:sz w:val="21"/>
          <w:szCs w:val="21"/>
        </w:rPr>
        <w:t>Episode</w:t>
      </w:r>
      <w:r w:rsidRPr="003912E6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3912E6">
        <w:rPr>
          <w:rStyle w:val="Emphasis"/>
          <w:rFonts w:ascii="Times New Roman" w:hAnsi="Times New Roman" w:cs="Times New Roman"/>
          <w:color w:val="000000"/>
          <w:sz w:val="21"/>
          <w:szCs w:val="21"/>
        </w:rPr>
        <w:t>2</w:t>
      </w:r>
      <w:r w:rsidRPr="003912E6">
        <w:rPr>
          <w:rStyle w:val="apple-converted-space"/>
          <w:rFonts w:ascii="Times New Roman" w:hAnsi="Times New Roman" w:cs="Times New Roman"/>
          <w:i/>
          <w:iCs/>
          <w:color w:val="000000"/>
          <w:sz w:val="21"/>
          <w:szCs w:val="21"/>
        </w:rPr>
        <w:t> 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CBD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2.</w:t>
      </w:r>
      <w:r w:rsidRPr="003912E6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3912E6">
        <w:rPr>
          <w:rStyle w:val="Emphasis"/>
          <w:rFonts w:ascii="Times New Roman" w:hAnsi="Times New Roman" w:cs="Times New Roman"/>
          <w:color w:val="000000"/>
          <w:sz w:val="21"/>
          <w:szCs w:val="21"/>
        </w:rPr>
        <w:t>Episode1</w:t>
      </w:r>
      <w:r w:rsidRPr="003912E6">
        <w:rPr>
          <w:rStyle w:val="apple-converted-space"/>
          <w:rFonts w:ascii="Times New Roman" w:hAnsi="Times New Roman" w:cs="Times New Roman"/>
          <w:i/>
          <w:iCs/>
          <w:color w:val="000000"/>
          <w:sz w:val="21"/>
          <w:szCs w:val="21"/>
        </w:rPr>
        <w:t> 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1) football, basketball, baseball; 2) steady boyfriend; 3) guess, realized; 4) broke up; 5) in a group; 6) save up; 7) here comes;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Emphasis"/>
          <w:rFonts w:ascii="Times New Roman" w:hAnsi="Times New Roman" w:cs="Times New Roman"/>
          <w:color w:val="000000"/>
          <w:sz w:val="21"/>
          <w:szCs w:val="21"/>
        </w:rPr>
        <w:t>Episode2</w:t>
      </w:r>
      <w:r w:rsidRPr="003912E6">
        <w:rPr>
          <w:rStyle w:val="apple-converted-space"/>
          <w:rFonts w:ascii="Times New Roman" w:hAnsi="Times New Roman" w:cs="Times New Roman"/>
          <w:i/>
          <w:iCs/>
          <w:color w:val="000000"/>
          <w:sz w:val="21"/>
          <w:szCs w:val="21"/>
        </w:rPr>
        <w:t> 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8) happened to; 9) not, at all; 10) except for.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Ⅲ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1. 1) happened; 2) talking; 3) girls; 4) next; 5) date; 6) romance; 7) a thousand; 8) end; 9) went out; 10) point.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2. 1) she feels it embarrassed and inappropriate to meet her boyfriend’s family when she looks so dirty and clumsy;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 xml:space="preserve">   2) Very surprised. At first she cannot believe he lives here; </w:t>
      </w:r>
    </w:p>
    <w:p w:rsidR="005A07CA" w:rsidRPr="003912E6" w:rsidRDefault="005A07CA" w:rsidP="003912E6">
      <w:pPr>
        <w:pStyle w:val="NormalWeb"/>
        <w:spacing w:before="0" w:beforeAutospacing="0" w:after="210" w:afterAutospacing="0"/>
        <w:ind w:firstLineChars="300" w:firstLine="63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3) His father owned a brake shop;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 4) his father actually owns hundreds of brake shops; 5) She comes back early.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1. TFTT FTTF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1)-5) learning, admire, vocabulary, loving, relationships, 6)-10) connections, experiences, remembering, proud, try, 10)-15) body, expressions, willingness, fears, pace,16)-20) best, jokes, fondness, laugh, with.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ListeningⅢ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1-7 CBABDBC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1)-6) kind, gold, heartless, love, songs, says; 7)-12) touch, lifetime, gone, happened to, feelings, speed.</w:t>
      </w:r>
    </w:p>
    <w:p w:rsidR="005A07CA" w:rsidRPr="003912E6" w:rsidRDefault="005A07CA">
      <w:pPr>
        <w:rPr>
          <w:rFonts w:ascii="Times New Roman" w:hAnsi="Times New Roman" w:cs="Times New Roman"/>
        </w:rPr>
      </w:pPr>
    </w:p>
    <w:p w:rsidR="005A07CA" w:rsidRPr="003912E6" w:rsidRDefault="005A07CA">
      <w:pPr>
        <w:rPr>
          <w:rFonts w:ascii="Times New Roman" w:hAnsi="Times New Roman" w:cs="Times New Roman"/>
        </w:rPr>
      </w:pPr>
    </w:p>
    <w:p w:rsidR="005A07CA" w:rsidRPr="003912E6" w:rsidRDefault="005A07CA">
      <w:pPr>
        <w:rPr>
          <w:rFonts w:ascii="Times New Roman" w:hAnsi="Times New Roman" w:cs="Times New Roman"/>
        </w:rPr>
      </w:pP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jc w:val="center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Unit2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21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1. FTFFT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21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2. 1) skin, 2) local hospital; 3) eat, skin trouble; 4) waiting for, a big basket; 5) done all the shopping, a shopping list.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1. 1)British English, American English; 2) sounds, words, and expressions, grammar;3) confusing, different, understandable, each.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2. I don’t know, what do you say? Jumper, trousers, chips, chemist’s shop, ring them up, Have you got an extra pen?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ListeningⅢ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1.TFFFFT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2. 1-7small, pie, pen, big, small, pint, half; 8-11 German, warm, brown, English; 12-15 a packet of, in the evening, fried potatoes, crisps.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1.FTTFT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2.Examples: MEN, HIS, Man-made;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Consequences: 1. mental image, female/women; 2. Female/women, male/men; 3. Citizens.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TFFFFT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1) or another, 2) seeing each other, 3) boating, 4) half an hour; 5) someone else; 6) anymore, 7) of course I do, 8) two different places; 9) stupid.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Ⅲ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1. Tip 1: use open-ended questions; Tip 2: active listening; Tip 3: The cocoon;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   Tip 4: Engage with the other people; Tip 5: Don’t make assumptions;</w:t>
      </w:r>
    </w:p>
    <w:p w:rsidR="005A07CA" w:rsidRPr="003912E6" w:rsidRDefault="005A07CA" w:rsidP="003912E6">
      <w:pPr>
        <w:pStyle w:val="NormalWeb"/>
        <w:spacing w:before="0" w:beforeAutospacing="0" w:after="210" w:afterAutospacing="0"/>
        <w:ind w:firstLineChars="400" w:firstLine="84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Tip 6: Avoid antagonistic sentences.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1) closed questions; 2) kill the conversation; 3) summarizing; 4) concentrate on; 5) visualize a “cocoon”; 6)turn around and face that individual; 7) a particular topic; 8) project your own thoughts or feelings; 9) a form of attack; 10) a lot less conflicts.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 xml:space="preserve">1-5. closer, regular, down, sense, envelope; 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 xml:space="preserve">6-10 convenience, instant, longer, positive, 2252;  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11-16. quality, decreased, similar, inside, agreed, different.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 1-5status, definite, doubts, interrupt, power structure;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 6-10establish and test, knowledge, power, sharing approach, encourage.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ListeningⅢ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1-5 FTFFT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 TFTFTT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 1-5 an American education, fluent English, misses, nice, little things;</w:t>
      </w:r>
    </w:p>
    <w:p w:rsidR="005A07CA" w:rsidRPr="003912E6" w:rsidRDefault="005A07CA" w:rsidP="003912E6">
      <w:pPr>
        <w:pStyle w:val="NormalWeb"/>
        <w:spacing w:before="0" w:beforeAutospacing="0" w:after="210" w:afterAutospacing="0"/>
        <w:ind w:firstLineChars="300" w:firstLine="63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6-12 walking the dog, weather, snowy, sunshine, boots, umbrella, a big smile.</w:t>
      </w:r>
    </w:p>
    <w:p w:rsidR="005A07CA" w:rsidRPr="003912E6" w:rsidRDefault="005A07CA">
      <w:pPr>
        <w:rPr>
          <w:rFonts w:ascii="Times New Roman" w:hAnsi="Times New Roman" w:cs="Times New Roman"/>
        </w:rPr>
      </w:pPr>
    </w:p>
    <w:p w:rsidR="005A07CA" w:rsidRPr="003912E6" w:rsidRDefault="005A07CA">
      <w:pPr>
        <w:rPr>
          <w:rFonts w:ascii="Times New Roman" w:hAnsi="Times New Roman" w:cs="Times New Roman"/>
        </w:rPr>
      </w:pPr>
    </w:p>
    <w:p w:rsidR="005A07CA" w:rsidRPr="003912E6" w:rsidRDefault="005A07CA">
      <w:pPr>
        <w:rPr>
          <w:rFonts w:ascii="Times New Roman" w:hAnsi="Times New Roman" w:cs="Times New Roman"/>
        </w:rPr>
      </w:pP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jc w:val="center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Unit3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21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1. 1) 17; 2) 2001; 3) three, four; 4) five, 2004; 5) two; 6) 2010, three.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21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2. 1) all over with; 2) no matter what; 3) gift; 4) line; 5) open, disadvantage; 6) go out for.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21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1. ABCBA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21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2. 1) best-selling, 2008, tackles, secrets; 2) came out of nowhere; 3) enormous amount; 4) really good; 5) great piece, composed.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Ⅲ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21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1. TFTTTFFF</w:t>
      </w:r>
    </w:p>
    <w:p w:rsidR="005A07CA" w:rsidRPr="003912E6" w:rsidRDefault="005A07CA" w:rsidP="003912E6">
      <w:pPr>
        <w:pStyle w:val="NormalWeb"/>
        <w:spacing w:before="0" w:beforeAutospacing="0" w:after="210" w:afterAutospacing="0"/>
        <w:ind w:firstLineChars="100" w:firstLine="21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2. I am quite aware of the dangers.</w:t>
      </w:r>
      <w:r w:rsidRPr="003912E6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I want to do it because</w:t>
      </w:r>
      <w:r w:rsidRPr="003912E6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I want to do it.</w:t>
      </w:r>
      <w:r w:rsidRPr="003912E6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Women must try things as men have tried.</w:t>
      </w:r>
      <w:r w:rsidRPr="003912E6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When they</w:t>
      </w:r>
      <w:r w:rsidRPr="003912E6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fail, their failure must be but a challenge for others.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Default="005A07CA" w:rsidP="003912E6">
      <w:pPr>
        <w:pStyle w:val="NormalWeb"/>
        <w:spacing w:before="0" w:beforeAutospacing="0" w:after="0" w:afterAutospacing="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1. constant; 2. techniques; 3. pursuing; 4. accomplished; 5. faced; 6. positive; 7. further;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8.</w:t>
      </w:r>
      <w:r w:rsidRPr="003912E6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 xml:space="preserve">hamburger; </w:t>
      </w:r>
    </w:p>
    <w:p w:rsidR="005A07CA" w:rsidRDefault="005A07CA" w:rsidP="003912E6">
      <w:pPr>
        <w:pStyle w:val="NormalWeb"/>
        <w:spacing w:before="0" w:beforeAutospacing="0" w:after="0" w:afterAutospacing="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9. We can complain about our problems, or we can do something about them;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</w:p>
    <w:p w:rsidR="005A07CA" w:rsidRDefault="005A07CA" w:rsidP="003912E6">
      <w:pPr>
        <w:pStyle w:val="NormalWeb"/>
        <w:spacing w:before="0" w:beforeAutospacing="0" w:after="0" w:afterAutospacing="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10. Whenever you feel discouraged or distracted, reminders help you back on track;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</w:p>
    <w:p w:rsidR="005A07CA" w:rsidRPr="003912E6" w:rsidRDefault="005A07CA" w:rsidP="003912E6">
      <w:pPr>
        <w:pStyle w:val="NormalWeb"/>
        <w:spacing w:before="0" w:beforeAutospacing="0" w:after="210" w:afterAutospacing="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11. The more your mind stay focused on your goal, the faster you’ll get your results.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21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1. 64721835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21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2. 1) end; 2) had no choice, support; 3) believe it, out of touch, pay; 4) settle as, dull, colleagues;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21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   5) put off; 6) meant, a total failure; 7) abandoned.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Ⅲ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2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hint="eastAsia"/>
          <w:color w:val="000000"/>
          <w:sz w:val="21"/>
          <w:szCs w:val="21"/>
        </w:rPr>
        <w:t>略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21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1. 124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21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2. 1</w:t>
      </w:r>
      <w:r w:rsidRPr="003912E6">
        <w:rPr>
          <w:rFonts w:ascii="Times New Roman" w:hAnsi="Times New Roman" w:hint="eastAsia"/>
          <w:color w:val="000000"/>
          <w:sz w:val="21"/>
          <w:szCs w:val="21"/>
        </w:rPr>
        <w:t>）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authority, behavior; 2) hoping for a chance; 3) changing our ideas, closest relatives; 4) most recent studies.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21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1. 1782, 1795, his late twenties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21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2. 1, 3, 5, 6, 8, 9, 10.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 Ⅲ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21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1. 467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21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2. AADCD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1. 1-5 seventh, encouraged, performed, amused, natural, musical, 1960s, form, Despite, distinguished.</w:t>
      </w:r>
    </w:p>
    <w:p w:rsidR="005A07CA" w:rsidRPr="003912E6" w:rsidRDefault="005A07CA">
      <w:pPr>
        <w:rPr>
          <w:rFonts w:ascii="Times New Roman" w:hAnsi="Times New Roman" w:cs="Times New Roman"/>
        </w:rPr>
      </w:pPr>
    </w:p>
    <w:p w:rsidR="005A07CA" w:rsidRPr="003912E6" w:rsidRDefault="005A07CA">
      <w:pPr>
        <w:rPr>
          <w:rFonts w:ascii="Times New Roman" w:hAnsi="Times New Roman" w:cs="Times New Roman"/>
        </w:rPr>
      </w:pPr>
    </w:p>
    <w:p w:rsidR="005A07CA" w:rsidRPr="003912E6" w:rsidRDefault="005A07CA">
      <w:pPr>
        <w:rPr>
          <w:rFonts w:ascii="Times New Roman" w:hAnsi="Times New Roman" w:cs="Times New Roman"/>
        </w:rPr>
      </w:pP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jc w:val="center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Unit4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1. FTTFFF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2. 1) prison; 2) the digging; 3) ten; 4) the money, the gun; 5) plant the potatoes.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1. 4,5.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2. 1) the lift service; 2) engineers; 3) Add more lifts; 4) faster ones; 5) too expensive; 6) a psychologist; 7) Place a large mirror; 8) simple; 9) inexpensive.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 Ⅲ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1. TTFFT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2. 1) office; 2) discussion; 3) Immediately; 4) long; 5) describing; 6) wrong; 7) over; 8)shoulders; 9) minutes; 10) speechless.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1. TTFFF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2. 1) less stressed; 2) stress level, heart rate, blood pressure; 3) discussion, social interaction, relaxed; 4) laugh, great.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1. 1) BCFHI; 2) ADEG.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2. 1) 6:55; 2) New York; 3) mechanical problems; 4) their flight is overdue/delayed; 5) the coffee shop; 6) seating on another airline; 7) 1120.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Ⅲ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1. FFFTTFTT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2. ABCD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3. 1) curse; 2) stuck; 3) checkout; 4) assess, objectively; 5) field, vision; 6) fed; 7) shoot; 8) overtake.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1. BD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2. TFFTT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1. 1) psychologists; 2) influence; 3) experimented; 4) carrier; 5) observed; 6) normal;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   7) 10% of the passers-by helped the non-handicapped man, and 15% helped the man with a cast;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   8) set up a similar experiment in a situation where the subjects couldn’t leave.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2. 1) A student volunteer; 2) experiment; 3) same; 4) books; 5) 75; 6)37.5; 7)distracting; 8)notice; 9)respond; 10) further annoyed; 11) the noise; 12) help out.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 Ⅲ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1. CACAB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>
        <w:rPr>
          <w:rFonts w:ascii="Times New Roman" w:hAnsi="Times New Roman" w:cs="Times New Roman"/>
          <w:color w:val="000000"/>
          <w:sz w:val="21"/>
          <w:szCs w:val="21"/>
        </w:rPr>
        <w:t>  2. 1) identify personalities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; 2) achievement; 3) parties; 4) center; 5)crowd; 6) getting along with; 7) friendly, caring; 8) planned; 9) structured; 10) a few friends; 11) a big group.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1. 1) American history; 2) $64,000; 3) the best guest, missed a question; 4) second; 5) easier, play it safe.</w:t>
      </w:r>
    </w:p>
    <w:p w:rsidR="005A07CA" w:rsidRPr="003912E6" w:rsidRDefault="005A07CA">
      <w:pPr>
        <w:rPr>
          <w:rFonts w:ascii="Times New Roman" w:hAnsi="Times New Roman" w:cs="Times New Roman"/>
        </w:rPr>
      </w:pPr>
    </w:p>
    <w:p w:rsidR="005A07CA" w:rsidRPr="003912E6" w:rsidRDefault="005A07CA">
      <w:pPr>
        <w:rPr>
          <w:rFonts w:ascii="Times New Roman" w:hAnsi="Times New Roman" w:cs="Times New Roman"/>
        </w:rPr>
      </w:pPr>
    </w:p>
    <w:p w:rsidR="005A07CA" w:rsidRPr="003912E6" w:rsidRDefault="005A07CA">
      <w:pPr>
        <w:rPr>
          <w:rFonts w:ascii="Times New Roman" w:hAnsi="Times New Roman" w:cs="Times New Roman"/>
        </w:rPr>
      </w:pP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jc w:val="center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Unit5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1, 4, 5,6, 7, 8.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ACDB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3. 1-7strange; strange face; very steep; at the bottom; watching; be punished; in the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darkness;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  8-14scared; avoid; exam; interpreting dreams; disappointing; making mistakes;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symbol.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1-C 2-A3-I 4-H 5-F 6-D 7-J 8-G</w:t>
      </w:r>
    </w:p>
    <w:p w:rsidR="005A07CA" w:rsidRPr="003912E6" w:rsidRDefault="005A07CA" w:rsidP="003912E6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1)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Because dreams are closely related to waking lives; 2) Because more women have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careers;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3) The possible reason is that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they are making important decisions about career, marriage and life direction;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4) to solve problems; 5) Life experiences, biological conditioning and social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conditioning, life stages and attitudes.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ListeningⅢ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2, 3, 6.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CBCAC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1-6parting; wrong; dream; night; none; seem; 7-10 shore; sand; fingers; grasp;save; wave.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BACD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1) too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good to be true; 2) various kinds of; 3) ignored; 4) stand; 5) has something todo with;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   6)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gathering fruit; 7) can’t afford; 8) something wrong with; 9) ripe, at hand;10) come true.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Ⅲ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D, E, F,F;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1) mix the sound; 2) drag you back; 3)seagulls; 4) taking a walk; 5) police siren; 6) pulls off the earphones; 7)alarming dreams.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3. 1) remained alert; 2) sounds of danger; 3)the reason; 4) are reliant on; 5) alive.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5, 7, 4,1, 6, 3, 8, 2.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CABDBDC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TFFTFT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1) pushing; 2) away; 3) friend’s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house; 4) burned to death; 5) the dead; 6) in front of; 7) kids’ minds; 8)making money.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ListeningⅢ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ACDBC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TTTTFFTT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DCBD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TFTFFT</w:t>
      </w:r>
    </w:p>
    <w:p w:rsidR="005A07CA" w:rsidRPr="003912E6" w:rsidRDefault="005A07CA">
      <w:pPr>
        <w:rPr>
          <w:rFonts w:ascii="Times New Roman" w:hAnsi="Times New Roman" w:cs="Times New Roman"/>
        </w:rPr>
      </w:pPr>
    </w:p>
    <w:p w:rsidR="005A07CA" w:rsidRPr="003912E6" w:rsidRDefault="005A07CA">
      <w:pPr>
        <w:rPr>
          <w:rFonts w:ascii="Times New Roman" w:hAnsi="Times New Roman" w:cs="Times New Roman"/>
        </w:rPr>
      </w:pPr>
    </w:p>
    <w:p w:rsidR="005A07CA" w:rsidRPr="003912E6" w:rsidRDefault="005A07CA">
      <w:pPr>
        <w:rPr>
          <w:rFonts w:ascii="Times New Roman" w:hAnsi="Times New Roman" w:cs="Times New Roman"/>
        </w:rPr>
      </w:pP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jc w:val="center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Unit6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BDACB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  1-5 226; 7:30 a.m.; orange; grape fruit;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bacon;  6-11 eggs; tomatoes; two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soft-boiled eggs; toast; butter; lemon tea.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1) take out, cardboard, plastic,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plastic, tight-fitting; 2) board, available food items, order, microphone, 20yards; 3) knives, forks, everything, tray.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FTFFT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ListeningⅢ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</w:t>
      </w:r>
      <w:r w:rsidRPr="003912E6">
        <w:rPr>
          <w:rStyle w:val="apple-converted-space"/>
          <w:rFonts w:ascii="Times New Roman" w:hAnsi="Times New Roman" w:cs="Times New Roman"/>
          <w:color w:val="000000"/>
          <w:sz w:val="21"/>
          <w:szCs w:val="21"/>
        </w:rPr>
        <w:t> </w:t>
      </w:r>
      <w:r w:rsidRPr="003912E6">
        <w:rPr>
          <w:rFonts w:ascii="Times New Roman" w:hAnsi="Times New Roman" w:hint="eastAsia"/>
          <w:color w:val="000000"/>
          <w:sz w:val="21"/>
          <w:szCs w:val="21"/>
        </w:rPr>
        <w:t>略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TTTFT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1) 500; 2) 1493; 3) corn, sweet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potatoes, pineapples; 4) realize, full; 5) exercise, perform better, burns.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ABDFGH</w:t>
      </w:r>
    </w:p>
    <w:p w:rsidR="005A07CA" w:rsidRPr="003912E6" w:rsidRDefault="005A07CA" w:rsidP="003912E6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1) plays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an important role; 2) eat animals; 3) got used to; 4) brought up on; 5) slim,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even though;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 xml:space="preserve"> 6) with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the development of; 7) be thought of; 8) pleasant and nice-sounding.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Ⅲ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1-5herbal, pills, cold, coffee, immune; 6-10 cure, burns, infection, cure-all,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applying.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1-BD 2-F 3-ACG 4 E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TFFTT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DCCBB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ABDFGIKL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ABFI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ListeningⅢ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TFTFTT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1) foreign owners, foreign food; 2) aware, very good; 3) time, effort; 4) slower,a hurry; 5) shopping, sightseeing.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CDE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1) Television; 2) Meat and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potatoes; 3) Sugar-filled biscuits, cakes and chips; 4) Because chemicals make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the hamburgers look good; 5) One can remain healthy without meat.</w:t>
      </w:r>
    </w:p>
    <w:p w:rsidR="005A07CA" w:rsidRPr="003912E6" w:rsidRDefault="005A07CA">
      <w:pPr>
        <w:rPr>
          <w:rFonts w:ascii="Times New Roman" w:hAnsi="Times New Roman" w:cs="Times New Roman"/>
        </w:rPr>
      </w:pPr>
    </w:p>
    <w:p w:rsidR="005A07CA" w:rsidRPr="003912E6" w:rsidRDefault="005A07CA">
      <w:pPr>
        <w:rPr>
          <w:rFonts w:ascii="Times New Roman" w:hAnsi="Times New Roman" w:cs="Times New Roman"/>
        </w:rPr>
      </w:pPr>
    </w:p>
    <w:p w:rsidR="005A07CA" w:rsidRPr="003912E6" w:rsidRDefault="005A07CA">
      <w:pPr>
        <w:rPr>
          <w:rFonts w:ascii="Times New Roman" w:hAnsi="Times New Roman" w:cs="Times New Roman"/>
        </w:rPr>
      </w:pP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jc w:val="center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​Unit7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FFTTTFFF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1) cold, open, outgoing; 2)overpowering, friendly; 3) long time, for life; 4) accent, country, loud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behavior, language; 5) closer, distance.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CADCC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1-4lost, India, settle/stay, compare; 5-8 water, spoil, sugar, stay.</w:t>
      </w:r>
    </w:p>
    <w:p w:rsidR="005A07CA" w:rsidRPr="008E1693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  <w:lang w:val="pt-BR"/>
        </w:rPr>
      </w:pPr>
      <w:r w:rsidRPr="008E1693">
        <w:rPr>
          <w:rStyle w:val="Strong"/>
          <w:rFonts w:ascii="Times New Roman" w:hAnsi="Times New Roman" w:cs="Times New Roman"/>
          <w:color w:val="548DD4"/>
          <w:sz w:val="21"/>
          <w:szCs w:val="21"/>
          <w:lang w:val="pt-BR"/>
        </w:rPr>
        <w:t>ListeningⅢ</w:t>
      </w:r>
    </w:p>
    <w:p w:rsidR="005A07CA" w:rsidRPr="008E1693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  <w:lang w:val="pt-BR"/>
        </w:rPr>
      </w:pPr>
      <w:r w:rsidRPr="008E1693">
        <w:rPr>
          <w:rFonts w:ascii="Times New Roman" w:hAnsi="Times New Roman" w:cs="Times New Roman"/>
          <w:color w:val="000000"/>
          <w:sz w:val="21"/>
          <w:szCs w:val="21"/>
          <w:lang w:val="pt-BR"/>
        </w:rPr>
        <w:t>  1. 1-E 2-B3-G 4-A 5-D 6-F 7-C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8E1693">
        <w:rPr>
          <w:rFonts w:ascii="Times New Roman" w:hAnsi="Times New Roman" w:cs="Times New Roman"/>
          <w:color w:val="000000"/>
          <w:sz w:val="21"/>
          <w:szCs w:val="21"/>
          <w:lang w:val="pt-BR"/>
        </w:rPr>
        <w:t xml:space="preserve"> 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2. 1)European; 2) 1:00 p.m., 4:30 p.m.; 3) brown; 4) party; 5) stand.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47613825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FTTFF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TTFTFTTF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1) stupid mistakes; 2) lovely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ones, make; 3) eve, entirely; 4) finished, fixes; 5) symbol of death; 6) on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time, alone; 7) remind, in front of; 8) what we do, right away.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Ⅲ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ACBDCB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21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2. 1-5 culture; nation; mix; ceremonies; celebrations;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525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6-10 recognized; worn; distinctive; everyday wear; varies.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1.1)-7)walk; matter; both; leave; share; shake; offer;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2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8)Promptness is important both in Britain and America;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2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9)There is an old story about a man who gave a normal dinner party;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2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10) It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could have been bad manners to make his guest feel foolish or uncomfortable.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CDEG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TTFFFTTT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ListeningⅢ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CCBDDA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TFFTFT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125</w:t>
      </w:r>
    </w:p>
    <w:p w:rsidR="005A07CA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ADABBD</w:t>
      </w:r>
    </w:p>
    <w:p w:rsidR="005A07CA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</w:p>
    <w:p w:rsidR="005A07CA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jc w:val="center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Unit8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1) His allowance; 2) Every Saturday; 3) Because the father isn’t sure if he has got enough money; 4) under his bed.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FFTTF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FFTTTT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1-4 no; getting; thought; fun; 5-8 happiest; penniless; money; peace.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ListeningⅢ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DCBDA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1)shivering; 2) desire; 3) check; 4) repay; 5) invitation; 6) perform.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CBBAB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1) He should find a cheaper apartment outside of the downtown; 2) Basketball;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525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3) He would feel ashamed; 4) $50 including the financial consulting fees.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1) BCE; 2)BDG;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1) thrilled; 2) by the way; 3)pay off; 4) spare; 5) big deal; 6) unique; 7) make it; 8) 07, 23, 28.</w:t>
      </w:r>
    </w:p>
    <w:p w:rsidR="005A07CA" w:rsidRPr="008E1693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  <w:lang w:val="pt-BR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 xml:space="preserve">  </w:t>
      </w:r>
      <w:r w:rsidRPr="008E1693">
        <w:rPr>
          <w:rFonts w:ascii="Times New Roman" w:hAnsi="Times New Roman" w:cs="Times New Roman"/>
          <w:color w:val="000000"/>
          <w:sz w:val="21"/>
          <w:szCs w:val="21"/>
          <w:lang w:val="pt-BR"/>
        </w:rPr>
        <w:t>3. 1-B 2-E 3-D 4-A 5-C</w:t>
      </w:r>
    </w:p>
    <w:p w:rsidR="005A07CA" w:rsidRPr="008E1693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  <w:lang w:val="pt-BR"/>
        </w:rPr>
      </w:pPr>
      <w:r w:rsidRPr="008E1693">
        <w:rPr>
          <w:rStyle w:val="Strong"/>
          <w:rFonts w:ascii="Times New Roman" w:hAnsi="Times New Roman" w:cs="Times New Roman"/>
          <w:color w:val="548DD4"/>
          <w:sz w:val="21"/>
          <w:szCs w:val="21"/>
          <w:lang w:val="pt-BR"/>
        </w:rPr>
        <w:t>Part</w:t>
      </w:r>
      <w:r w:rsidRPr="008E1693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  <w:lang w:val="pt-BR"/>
        </w:rPr>
        <w:t> </w:t>
      </w:r>
      <w:r w:rsidRPr="008E1693">
        <w:rPr>
          <w:rStyle w:val="Strong"/>
          <w:rFonts w:ascii="Times New Roman" w:hAnsi="Times New Roman" w:cs="Times New Roman"/>
          <w:color w:val="548DD4"/>
          <w:sz w:val="21"/>
          <w:szCs w:val="21"/>
          <w:lang w:val="pt-BR"/>
        </w:rPr>
        <w:t>Ⅲ</w:t>
      </w:r>
    </w:p>
    <w:p w:rsidR="005A07CA" w:rsidRPr="008E1693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  <w:lang w:val="pt-BR"/>
        </w:rPr>
      </w:pPr>
      <w:r w:rsidRPr="008E1693">
        <w:rPr>
          <w:rFonts w:ascii="Times New Roman" w:hAnsi="Times New Roman" w:cs="Times New Roman"/>
          <w:color w:val="000000"/>
          <w:sz w:val="21"/>
          <w:szCs w:val="21"/>
          <w:lang w:val="pt-BR"/>
        </w:rPr>
        <w:t>  1. 1-D 2-A3-B 4-C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8E1693">
        <w:rPr>
          <w:rFonts w:ascii="Times New Roman" w:hAnsi="Times New Roman" w:cs="Times New Roman"/>
          <w:color w:val="000000"/>
          <w:sz w:val="21"/>
          <w:szCs w:val="21"/>
          <w:lang w:val="pt-BR"/>
        </w:rPr>
        <w:t xml:space="preserve"> 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2. 1) They buy a plasma TV, cellphones, computers, and a SUV; 2) One percent; 3) They are WMDs. Weapons of mass destruction; 4) $5,000,000,000; 5) No one is responsible.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TTFFTT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1) week;2) million; 3) poor; 4) alarm; 5) give away.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FTFTFF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five; 35; excellent; counting.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ListeningⅢ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50; 85; $175,000; $3,000; $200,000;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CBAC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CBADA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two blocks; 30; sick, hungry; 25.</w:t>
      </w:r>
    </w:p>
    <w:p w:rsidR="005A07CA" w:rsidRPr="003912E6" w:rsidRDefault="005A07CA">
      <w:pPr>
        <w:rPr>
          <w:rFonts w:ascii="Times New Roman" w:hAnsi="Times New Roman" w:cs="Times New Roman"/>
        </w:rPr>
      </w:pPr>
    </w:p>
    <w:p w:rsidR="005A07CA" w:rsidRPr="003912E6" w:rsidRDefault="005A07CA">
      <w:pPr>
        <w:rPr>
          <w:rFonts w:ascii="Times New Roman" w:hAnsi="Times New Roman" w:cs="Times New Roman"/>
        </w:rPr>
      </w:pPr>
    </w:p>
    <w:p w:rsidR="005A07CA" w:rsidRPr="003912E6" w:rsidRDefault="005A07CA">
      <w:pPr>
        <w:rPr>
          <w:rFonts w:ascii="Times New Roman" w:hAnsi="Times New Roman" w:cs="Times New Roman"/>
        </w:rPr>
      </w:pP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jc w:val="center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Unit9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BCDCB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1-4leather; 1,450; tight; cheaper; 5-8 2.3; whole meal; 55; seeds.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1-4birthday; hiking; rolling skating; hiking boots;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525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5-8 79 dollars; credit card; a little too tight; exchanged.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BBDC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ListeningⅢ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FTTFT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1-4open; bargains; click a mouse; physical address; 5-8 the fine print; shipping; terms of deal; paper trail.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ACD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TFTF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FTFFTF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1) half a dozen; 2) a thing, shrinking; 3) this single shirt; 4) refund, on sale; 5) so badly, anymore;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35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6) at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no cost; 7) value, hate; 8) more than fair.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Ⅲ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1) The book is well written because the author has been to Turkey;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   2) He asks the thief to put the book back or buy it;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   3) The thief asks for Anna’s autograph. Anna signs her name and above her signature she writes “Dear Rufus, you belong in jail”.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1) turned to; 2) who wrote it;3) wrong about; 4) changed my mind; 5) an absolute fortune; 6) on second thought.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FTFTFF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BCEFGI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FTFTF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1)repainted; 2) six; 3) air conditioning; 4) blue; 5) 60,000; 6) two-door; 7)6408.</w:t>
      </w:r>
    </w:p>
    <w:p w:rsidR="005A07CA" w:rsidRPr="008E1693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  <w:lang w:val="pt-BR"/>
        </w:rPr>
      </w:pPr>
      <w:r w:rsidRPr="008E1693">
        <w:rPr>
          <w:rStyle w:val="Strong"/>
          <w:rFonts w:ascii="Times New Roman" w:hAnsi="Times New Roman" w:cs="Times New Roman"/>
          <w:color w:val="548DD4"/>
          <w:sz w:val="21"/>
          <w:szCs w:val="21"/>
          <w:lang w:val="pt-BR"/>
        </w:rPr>
        <w:t>ListeningⅢ</w:t>
      </w:r>
    </w:p>
    <w:p w:rsidR="005A07CA" w:rsidRPr="008E1693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  <w:lang w:val="pt-BR"/>
        </w:rPr>
      </w:pPr>
      <w:r w:rsidRPr="008E1693">
        <w:rPr>
          <w:rFonts w:ascii="Times New Roman" w:hAnsi="Times New Roman" w:cs="Times New Roman"/>
          <w:color w:val="000000"/>
          <w:sz w:val="21"/>
          <w:szCs w:val="21"/>
          <w:lang w:val="pt-BR"/>
        </w:rPr>
        <w:t>  1. TFFF</w:t>
      </w:r>
    </w:p>
    <w:p w:rsidR="005A07CA" w:rsidRPr="008E1693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  <w:lang w:val="pt-BR"/>
        </w:rPr>
      </w:pPr>
      <w:r w:rsidRPr="008E1693">
        <w:rPr>
          <w:rFonts w:ascii="Times New Roman" w:hAnsi="Times New Roman" w:cs="Times New Roman"/>
          <w:color w:val="000000"/>
          <w:sz w:val="21"/>
          <w:szCs w:val="21"/>
          <w:lang w:val="pt-BR"/>
        </w:rPr>
        <w:t>  2. 1-D 2-C3-A 4-E 5-H 6-G 7-F 8-B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1) red;2) 12; 3) Avenue; 4) Indiana; 5) September; 6) Visa; 7) JK 4096239.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1) By telephoning Worldwide Flowers; 2) Long-stem red roses and quite nice; 3) 47401; 4) Before 6 p.m.; 5)All my love, Jim.</w:t>
      </w:r>
    </w:p>
    <w:p w:rsidR="005A07CA" w:rsidRPr="003912E6" w:rsidRDefault="005A07CA">
      <w:pPr>
        <w:rPr>
          <w:rFonts w:ascii="Times New Roman" w:hAnsi="Times New Roman" w:cs="Times New Roman"/>
        </w:rPr>
      </w:pPr>
    </w:p>
    <w:p w:rsidR="005A07CA" w:rsidRPr="003912E6" w:rsidRDefault="005A07CA">
      <w:pPr>
        <w:rPr>
          <w:rFonts w:ascii="Times New Roman" w:hAnsi="Times New Roman" w:cs="Times New Roman"/>
        </w:rPr>
      </w:pPr>
    </w:p>
    <w:p w:rsidR="005A07CA" w:rsidRPr="003912E6" w:rsidRDefault="005A07CA">
      <w:pPr>
        <w:rPr>
          <w:rFonts w:ascii="Times New Roman" w:hAnsi="Times New Roman" w:cs="Times New Roman"/>
        </w:rPr>
      </w:pP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jc w:val="center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Unit10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1-A;2-E; 3-H; 4-C; 5-D; 6-F; 7-G; 8-B.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1)sick/ill; 2) sore throat; 3) headache; 4) wedding; 5) took; 6) examined; 7)chest; 8) prescribed; 9) four; 10) 10.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ACDA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TFFTFT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ListeningⅢ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1) beauty; 2) protect; 3) just five minutes; 4) an average of; 5) wind on your cheeks; 6) reduce stress; 7)favorite scene; 8) beach; 9) blue sky; 10) less anxious.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1-5 fallen; strolled; missing; health benefits; reached;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6-11 disappeared; or even; thinking so much; being outdoors; absorb; stronger.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DBCAB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34678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1.ABCGHIJKNOPQRS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1) offends, hurts; 2) easily, longer time; 3) avoid, normal; 4) safely, healthy; 5) out of control, cooldown; 6) share, frustrated; 7) too often, unpleasant; 8) cases, misunderstand;9) under control; 10) release, calm down.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Ⅲ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1) There are emotional tears, stress-release tears, and basal, baseline or reflex tears;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   2) Basal tears are also reflex tears, necessary to moist our eyes so that they won’t get dry or scratched. Emotional tears actually have a lot higher levels of certain hormones and other chemicals.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1) particularly; 2) sign; 3)confronted with; 4) constantly; 5) even if.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Part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Ⅰ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1-5friendship; sincerity; organize; taking action; faith;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525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6-11 happiness; excellence; difficulties; tolerance; praise; love.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Ⅱ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BCDCD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FFTTF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ListeningⅢ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BCCDA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2. TFFTF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Listening</w:t>
      </w:r>
      <w:r w:rsidRPr="003912E6">
        <w:rPr>
          <w:rStyle w:val="apple-converted-space"/>
          <w:rFonts w:ascii="Times New Roman" w:hAnsi="Times New Roman" w:cs="Times New Roman"/>
          <w:b/>
          <w:bCs/>
          <w:color w:val="548DD4"/>
          <w:sz w:val="21"/>
          <w:szCs w:val="21"/>
        </w:rPr>
        <w:t> </w:t>
      </w:r>
      <w:r w:rsidRPr="003912E6">
        <w:rPr>
          <w:rStyle w:val="Strong"/>
          <w:rFonts w:ascii="Times New Roman" w:hAnsi="Times New Roman" w:cs="Times New Roman"/>
          <w:color w:val="548DD4"/>
          <w:sz w:val="21"/>
          <w:szCs w:val="21"/>
        </w:rPr>
        <w:t>Ⅳ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 1. 1)-7) control; strategies; valuable; deal with; angrier; relieve; leaving;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   8) In the case of the dangerous driver, you might tell yourself: Maybe he had an emergency;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   9) Many men cool down by going for a driving;</w:t>
      </w:r>
    </w:p>
    <w:p w:rsidR="005A07CA" w:rsidRPr="003912E6" w:rsidRDefault="005A07CA" w:rsidP="00A43B27">
      <w:pPr>
        <w:pStyle w:val="NormalWeb"/>
        <w:spacing w:before="0" w:beforeAutospacing="0" w:after="210" w:afterAutospacing="0"/>
        <w:ind w:firstLine="480"/>
        <w:rPr>
          <w:rFonts w:ascii="Times New Roman" w:hAnsi="Times New Roman" w:cs="Times New Roman"/>
          <w:color w:val="000000"/>
          <w:sz w:val="21"/>
          <w:szCs w:val="21"/>
        </w:rPr>
      </w:pPr>
      <w:r w:rsidRPr="003912E6">
        <w:rPr>
          <w:rFonts w:ascii="Times New Roman" w:hAnsi="Times New Roman" w:cs="Times New Roman"/>
          <w:color w:val="000000"/>
          <w:sz w:val="21"/>
          <w:szCs w:val="21"/>
        </w:rPr>
        <w:t>     10) Also, relaxation techniques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</w:t>
      </w:r>
      <w:r w:rsidRPr="003912E6">
        <w:rPr>
          <w:rFonts w:ascii="Times New Roman" w:hAnsi="Times New Roman" w:cs="Times New Roman"/>
          <w:color w:val="000000"/>
          <w:sz w:val="21"/>
          <w:szCs w:val="21"/>
        </w:rPr>
        <w:t>such as deep breathing and meditation are effective against bad mood.</w:t>
      </w:r>
    </w:p>
    <w:p w:rsidR="005A07CA" w:rsidRPr="008003CB" w:rsidRDefault="005A07CA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5A07CA" w:rsidRPr="008003CB" w:rsidSect="005847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bordersDoNotSurroundHeader/>
  <w:bordersDoNotSurroundFooter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43B27"/>
    <w:rsid w:val="003912E6"/>
    <w:rsid w:val="00584767"/>
    <w:rsid w:val="005A07CA"/>
    <w:rsid w:val="00621C55"/>
    <w:rsid w:val="008003CB"/>
    <w:rsid w:val="008E1693"/>
    <w:rsid w:val="00A43B27"/>
    <w:rsid w:val="00B678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4767"/>
    <w:pPr>
      <w:widowControl w:val="0"/>
      <w:jc w:val="both"/>
    </w:pPr>
    <w:rPr>
      <w:rFonts w:cs="Calibri"/>
      <w:szCs w:val="21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A43B2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99"/>
    <w:qFormat/>
    <w:rsid w:val="00A43B27"/>
    <w:rPr>
      <w:b/>
      <w:bCs/>
    </w:rPr>
  </w:style>
  <w:style w:type="character" w:customStyle="1" w:styleId="apple-converted-space">
    <w:name w:val="apple-converted-space"/>
    <w:basedOn w:val="DefaultParagraphFont"/>
    <w:uiPriority w:val="99"/>
    <w:rsid w:val="00A43B27"/>
  </w:style>
  <w:style w:type="character" w:styleId="Emphasis">
    <w:name w:val="Emphasis"/>
    <w:basedOn w:val="DefaultParagraphFont"/>
    <w:uiPriority w:val="99"/>
    <w:qFormat/>
    <w:rsid w:val="00A43B2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5719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9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9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9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9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9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9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9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9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9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23</TotalTime>
  <Pages>16</Pages>
  <Words>2268</Words>
  <Characters>12930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Windows 用户</cp:lastModifiedBy>
  <cp:revision>2</cp:revision>
  <dcterms:created xsi:type="dcterms:W3CDTF">2018-04-02T13:48:00Z</dcterms:created>
  <dcterms:modified xsi:type="dcterms:W3CDTF">2022-05-02T02:24:00Z</dcterms:modified>
</cp:coreProperties>
</file>